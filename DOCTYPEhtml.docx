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r>
        <w:t>&lt;!DOCTYPE html&gt;</w:t>
      </w:r>
    </w:p>
    <w:p>
      <w:r>
        <w:t>&lt;html lang="en"&gt;</w:t>
      </w:r>
    </w:p>
    <w:p>
      <w:r>
        <w:t>&lt;head&gt;</w:t>
      </w:r>
    </w:p>
    <w:p>
      <w:r>
        <w:t xml:space="preserve">    &lt;meta charset="UTF-8"&gt;</w:t>
      </w:r>
    </w:p>
    <w:p>
      <w:r>
        <w:t xml:space="preserve">    &lt;meta name="viewport" content="width=device-width, initial-scale=1.0"&gt;</w:t>
      </w:r>
    </w:p>
    <w:p>
      <w:r>
        <w:t xml:space="preserve">    &lt;title&gt;Happy Birthday!&lt;/title&gt;</w:t>
      </w:r>
    </w:p>
    <w:p>
      <w:r>
        <w:t xml:space="preserve">    &lt;style&gt;</w:t>
      </w:r>
    </w:p>
    <w:p>
      <w:r>
        <w:t xml:space="preserve">        /* CSS STYLING */</w:t>
      </w:r>
    </w:p>
    <w:p>
      <w:r>
        <w:t xml:space="preserve">        :root { --bg-color: #fce4bd; }</w:t>
      </w:r>
    </w:p>
    <w:p>
      <w:r>
        <w:t xml:space="preserve">        body { background-color: var(--bg-color); margin: 0; font-family: 'Arial', sans-serif; overflow: hidden; height: 100vh; display: flex; justify-content: center; }</w:t>
      </w:r>
    </w:p>
    <w:p>
      <w:r>
        <w:t xml:space="preserve">        .container { width: 100%; max-width: 500px; position: relative; text-align: center; }</w:t>
      </w:r>
    </w:p>
    <w:p>
      <w:r>
        <w:t xml:space="preserve">        .lightbulb-container { display: flex; justify-content: space-around; padding: 0; margin-top: -10px; opacity: 0; transition: opacity 3s ease; }</w:t>
      </w:r>
    </w:p>
    <w:p>
      <w:r>
        <w:t xml:space="preserve">        .bulb { list-style: none; width: 30px; height: 40px; border-radius: 50%; background: #999; position: relative; }</w:t>
      </w:r>
    </w:p>
    <w:p>
      <w:r>
        <w:t xml:space="preserve">        .bulb.active.yellow { background: #ffff00; box-shadow: 0 0 20px #ffff00; }</w:t>
      </w:r>
    </w:p>
    <w:p>
      <w:r>
        <w:t xml:space="preserve">        .bulb.active.red { background: #ff4d4d; box-shadow: 0 0 20px #ff4d4d; }</w:t>
      </w:r>
    </w:p>
    <w:p>
      <w:r>
        <w:t xml:space="preserve">        .bulb.active.blue { background: #4d94ff; box-shadow: 0 0 20px #4d94ff; }</w:t>
      </w:r>
    </w:p>
    <w:p>
      <w:r>
        <w:t xml:space="preserve">        .bulb.active.green { background: #5cd65c; box-shadow: 0 0 20px #5cd65c; }</w:t>
      </w:r>
    </w:p>
    <w:p>
      <w:r>
        <w:t xml:space="preserve">        .banner-wrapper { margin-top: 50px; opacity: 0; transform: translateY(-50px); transition: all 4s ease; font-weight: bold; font-size: 2rem; color: #4a908f; }</w:t>
      </w:r>
    </w:p>
    <w:p>
      <w:r>
        <w:t xml:space="preserve">        .balloon { width: 50px; height: 70px; border-radius: 50%; position: absolute; bottom: -100px; animation: floatUp 10s linear forwards; }</w:t>
      </w:r>
    </w:p>
    <w:p>
      <w:r>
        <w:t xml:space="preserve">        @keyframes floatUp { to { transform: translateY(-120vh) rotate(10deg); } }</w:t>
      </w:r>
    </w:p>
    <w:p>
      <w:r>
        <w:t xml:space="preserve">        .cake-container { position: absolute; bottom: 180px; left: 50%; transform: translateX(-50%); opacity: 0; transition: opacity 4s ease; }</w:t>
      </w:r>
    </w:p>
    <w:p>
      <w:r>
        <w:t xml:space="preserve">        .cake { width: 150px; height: 100px; background: #6d4c41; border-radius: 10px; position: relative; border-bottom: 5px solid #4e342e; }</w:t>
      </w:r>
    </w:p>
    <w:p>
      <w:r>
        <w:t xml:space="preserve">        .candle { width: 8px; height: 30px; background: #ff80ab; margin: 0 auto; position: relative; top: -20px; }</w:t>
      </w:r>
    </w:p>
    <w:p>
      <w:r>
        <w:t xml:space="preserve">        .flame { width: 12px; height: 18px; background: #ffeb3b; border-radius: 50% 50% 20% 20%; position: absolute; top: -20px; left: -2px; opacity: 0; transition: opacity 2s; box-shadow: 0 0 10px orange; }</w:t>
      </w:r>
    </w:p>
    <w:p>
      <w:r>
        <w:t xml:space="preserve">        .controls { position: fixed; bottom: 40px; width: 100%; left: 0; }</w:t>
      </w:r>
    </w:p>
    <w:p>
      <w:r>
        <w:t xml:space="preserve">        button { background: #3c56a5; color: white; border: none; padding: 15px 25px; font-size: 1rem; border-radius: 8px; cursor: pointer; }</w:t>
      </w:r>
    </w:p>
    <w:p>
      <w:r>
        <w:t xml:space="preserve">        .message-box { display: none; position: absolute; top: 40%; left: 50%; transform: translate(-50%, -50%); background: white; padding: 20px; border-radius: 15px; width: 80%; box-shadow: 0 10px 30px rgba(0,0,0,0.1); z-index: 10; }</w:t>
      </w:r>
    </w:p>
    <w:p>
      <w:r>
        <w:t xml:space="preserve">    &lt;/style&gt;</w:t>
      </w:r>
    </w:p>
    <w:p>
      <w:r>
        <w:t>&lt;/head&gt;</w:t>
      </w:r>
    </w:p>
    <w:p>
      <w:r>
        <w:t>&lt;body&gt;</w:t>
      </w:r>
    </w:p>
    <w:p/>
    <w:p>
      <w:r>
        <w:t xml:space="preserve">    &lt;div class="container"&gt;</w:t>
      </w:r>
    </w:p>
    <w:p>
      <w:r>
        <w:t xml:space="preserve">        &lt;ul class="lightbulb-container" id="bulbs"&gt;</w:t>
      </w:r>
    </w:p>
    <w:p>
      <w:r>
        <w:t xml:space="preserve">            &lt;li class="bulb yellow"&gt;&lt;/li&gt;&lt;li class="bulb red"&gt;&lt;/li&gt;&lt;li class="bulb blue"&gt;&lt;/li&gt;&lt;li class="bulb green"&gt;&lt;/li&gt;&lt;li class="bulb red"&gt;&lt;/li&gt;&lt;li class="bulb yellow"&gt;&lt;/li&gt;</w:t>
      </w:r>
    </w:p>
    <w:p>
      <w:r>
        <w:t xml:space="preserve">        &lt;/ul&gt;</w:t>
      </w:r>
    </w:p>
    <w:p>
      <w:r>
        <w:t xml:space="preserve">        &lt;div class="banner-wrapper" id="banner"&gt;HAPPY BIRTHDAY&lt;/div&gt;</w:t>
      </w:r>
    </w:p>
    <w:p>
      <w:r>
        <w:t xml:space="preserve">        &lt;div id="balloons-zone"&gt;&lt;/div&gt;</w:t>
      </w:r>
    </w:p>
    <w:p>
      <w:r>
        <w:t xml:space="preserve">        &lt;div class="cake-container" id="cake-section"&gt;</w:t>
      </w:r>
    </w:p>
    <w:p>
      <w:r>
        <w:t xml:space="preserve">            &lt;div class="candle"&gt;&lt;div class="flame" id="flame"&gt;&lt;/div&gt;&lt;/div&gt;</w:t>
      </w:r>
    </w:p>
    <w:p>
      <w:r>
        <w:t xml:space="preserve">            &lt;div class="cake"&gt;&lt;/div&gt;</w:t>
      </w:r>
    </w:p>
    <w:p>
      <w:r>
        <w:t xml:space="preserve">        &lt;/div&gt;</w:t>
      </w:r>
    </w:p>
    <w:p>
      <w:r>
        <w:t xml:space="preserve">        &lt;div id="message-box" class="message-box"&gt;&lt;p id="typed-text"&gt;&lt;/p&gt;&lt;/div&gt;</w:t>
      </w:r>
    </w:p>
    <w:p>
      <w:r>
        <w:t xml:space="preserve">        &lt;div class="controls"&gt;&lt;button id="action-btn"&gt;LET'S DECORATE&lt;/button&gt;&lt;/div&gt;</w:t>
      </w:r>
    </w:p>
    <w:p>
      <w:r>
        <w:t xml:space="preserve">    &lt;/div&gt;</w:t>
      </w:r>
    </w:p>
    <w:p/>
    <w:p>
      <w:r>
        <w:t xml:space="preserve">    &lt;audio id="bday-music" loop&gt;&lt;source src="https://www.soundhelix.com/examples/mp3/SoundHelix-Song-1.mp3" type="audio/mpeg"&gt;&lt;/audio&gt;</w:t>
      </w:r>
    </w:p>
    <w:p/>
    <w:p>
      <w:r>
        <w:t xml:space="preserve">    &lt;script&gt;</w:t>
      </w:r>
    </w:p>
    <w:p>
      <w:r>
        <w:t xml:space="preserve">        const btn = document.getElementById('action-btn');</w:t>
      </w:r>
    </w:p>
    <w:p>
      <w:r>
        <w:t xml:space="preserve">        const music = document.getElementById('bday-music');</w:t>
      </w:r>
    </w:p>
    <w:p>
      <w:r>
        <w:t xml:space="preserve">        let step = 0;</w:t>
      </w:r>
    </w:p>
    <w:p>
      <w:r>
        <w:t xml:space="preserve">        const labels = ["LET'S DECORATE", "TURN ON LIGHTS", "PLAY MUSIC", "FLY WITH BALLOONS", "MOST DELICIOUS CAKE EVER", "LIGHT CANDLE", "HAPPY BIRTHDAY", "A MESSAGE FOR YOU"];</w:t>
      </w:r>
    </w:p>
    <w:p/>
    <w:p>
      <w:r>
        <w:t xml:space="preserve">        btn.addEventListener('click', () =&gt; {</w:t>
      </w:r>
    </w:p>
    <w:p>
      <w:r>
        <w:t xml:space="preserve">            step++;</w:t>
      </w:r>
    </w:p>
    <w:p>
      <w:r>
        <w:t xml:space="preserve">            if(step === 1) { document.getElementById('banner').style.opacity = '1'; document.getElementById('banner').style.transform = 'translateY(0)'; }</w:t>
      </w:r>
    </w:p>
    <w:p>
      <w:r>
        <w:t xml:space="preserve">            if(step === 2) { document.getElementById('bulbs').style.opacity = '1'; document.querySelectorAll('.bulb').forEach(b =&gt; b.classList.add('active')); }</w:t>
      </w:r>
    </w:p>
    <w:p>
      <w:r>
        <w:t xml:space="preserve">            if(step === 3) { music.play(); }</w:t>
      </w:r>
    </w:p>
    <w:p>
      <w:r>
        <w:t xml:space="preserve">            if(step === 4) { </w:t>
      </w:r>
    </w:p>
    <w:p>
      <w:r>
        <w:t xml:space="preserve">                for(let i=0; i&lt;15; i++) {</w:t>
      </w:r>
    </w:p>
    <w:p>
      <w:r>
        <w:t xml:space="preserve">                    setTimeout(() =&gt; {</w:t>
      </w:r>
    </w:p>
    <w:p>
      <w:r>
        <w:t xml:space="preserve">                        const b = document.createElement('div');</w:t>
      </w:r>
    </w:p>
    <w:p>
      <w:r>
        <w:t xml:space="preserve">                        b.className = 'balloon';</w:t>
      </w:r>
    </w:p>
    <w:p>
      <w:r>
        <w:t xml:space="preserve">                        b.style.left = Math.random() * 90 + '%';</w:t>
      </w:r>
    </w:p>
    <w:p>
      <w:r>
        <w:t xml:space="preserve">                        b.style.backgroundColor = ['#ff7675','#74b9ff','#55efc4','#ffeaa7'][Math.floor(Math.random()*4)];</w:t>
      </w:r>
    </w:p>
    <w:p>
      <w:r>
        <w:t xml:space="preserve">                        document.getElementById('balloons-zone').appendChild(b);</w:t>
      </w:r>
    </w:p>
    <w:p>
      <w:r>
        <w:t xml:space="preserve">                    }, i * 300);</w:t>
      </w:r>
    </w:p>
    <w:p>
      <w:r>
        <w:t xml:space="preserve">                }</w:t>
      </w:r>
    </w:p>
    <w:p>
      <w:r>
        <w:t xml:space="preserve">            }</w:t>
      </w:r>
    </w:p>
    <w:p>
      <w:r>
        <w:t xml:space="preserve">            if(step === 5) { document.getElementById('cake-section').style.opacity = '1'; }</w:t>
      </w:r>
    </w:p>
    <w:p>
      <w:r>
        <w:t xml:space="preserve">            if(step === 6) { document.getElementById('flame').style.opacity = '1'; }</w:t>
      </w:r>
    </w:p>
    <w:p>
      <w:r>
        <w:t xml:space="preserve">            if(step === 8) {</w:t>
      </w:r>
    </w:p>
    <w:p>
      <w:r>
        <w:t xml:space="preserve">                btn.style.display = 'none';</w:t>
      </w:r>
    </w:p>
    <w:p>
      <w:r>
        <w:t xml:space="preserve">                document.getElementById('message-box').style.display = 'block';</w:t>
      </w:r>
    </w:p>
    <w:p>
      <w:r>
        <w:t xml:space="preserve">                const text =</w:t>
      </w:r>
      <w:bookmarkStart w:id="0" w:name="_GoBack"/>
      <w:bookmarkEnd w:id="0"/>
      <w:r>
        <w:t>"Happy Birthday! May your day be as incredible as you are, filled with laughter, love, and everything that brings you joy, surrounded by cherished friends and family. This special day marks another amazing year of you, and I'm so grateful for the light you bring into the world; I hope this next chapter brings exciting adventures, big dreams coming true, and endless happy memories, reminding you how truly wonderful you are.❤️";</w:t>
      </w:r>
    </w:p>
    <w:p>
      <w:r>
        <w:t xml:space="preserve">                let i = 0;</w:t>
      </w:r>
    </w:p>
    <w:p>
      <w:r>
        <w:t xml:space="preserve">                function type() { if(i &lt; text.length) { document.getElementById('typed-text').innerHTML += text.charAt(i); i++; setTimeout(type, 70); } }</w:t>
      </w:r>
    </w:p>
    <w:p>
      <w:r>
        <w:t xml:space="preserve">                type();</w:t>
      </w:r>
    </w:p>
    <w:p>
      <w:r>
        <w:t xml:space="preserve">            }</w:t>
      </w:r>
    </w:p>
    <w:p>
      <w:r>
        <w:t xml:space="preserve">            if(step &lt; labels.length) btn.innerText = labels[step];</w:t>
      </w:r>
    </w:p>
    <w:p>
      <w:r>
        <w:t xml:space="preserve">        });</w:t>
      </w:r>
    </w:p>
    <w:p>
      <w:r>
        <w:t xml:space="preserve">    &lt;/script&gt;</w:t>
      </w:r>
    </w:p>
    <w:p>
      <w:r>
        <w:t>&lt;/body&gt;</w:t>
      </w:r>
    </w:p>
    <w:p>
      <w:r>
        <w:t>&lt;/html&gt;</w:t>
      </w:r>
    </w:p>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roid Sans"/>
    <w:panose1 w:val="02010600030101010101"/>
    <w:charset w:val="86"/>
    <w:family w:val="auto"/>
    <w:pitch w:val="variable"/>
    <w:sig w:usb0="A00002BF" w:usb1="38CF7CFA" w:usb2="00000016" w:usb3="00000000" w:csb0="0004000F" w:csb1="00000000"/>
  </w:font>
  <w:font w:name="Arial">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1"/>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jc w:val="both"/>
    </w:pPr>
    <w:rPr>
      <w:rFonts w:ascii="等线" w:eastAsia="宋体" w:cs="Arial" w:hAnsi="等线"/>
      <w:kern w:val="2"/>
      <w:sz w:val="21"/>
      <w:szCs w:val="22"/>
      <w:lang w:val="en-US" w:eastAsia="zh-C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customStyle="1" w:styleId="15">
    <w:name w:val="样式1"/>
    <w:basedOn w:val="0"/>
  </w:style>
  <w:style w:type="paragraph" w:customStyle="1" w:styleId="16">
    <w:name w:val="样式2"/>
    <w:basedOn w:val="0"/>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5</TotalTime>
  <Application>Office</Application>
  <Pages>3</Pages>
  <Words>602</Words>
  <Characters>4540</Characters>
  <Lines>111</Lines>
  <Paragraphs>80</Paragraphs>
  <CharactersWithSpaces>5827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Li Xiongmei</dc:creator>
  <cp:lastModifiedBy>Mobile phone user</cp:lastModifiedBy>
  <cp:revision>1</cp:revision>
  <dcterms:created xsi:type="dcterms:W3CDTF">2022-12-07T08:34:00Z</dcterms:created>
  <dcterms:modified xsi:type="dcterms:W3CDTF">2025-12-31T06:24:12Z</dcterms:modified>
</cp:coreProperties>
</file>